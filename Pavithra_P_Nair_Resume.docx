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FDF284E">
      <w:pPr>
        <w:pStyle w:val="style62"/>
        <w:jc w:val="center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pavithra p nair</w:t>
      </w:r>
    </w:p>
    <w:p w14:paraId="990A8078">
      <w:pPr>
        <w:pStyle w:val="style0"/>
        <w:jc w:val="center"/>
        <w:rPr>
          <w:rFonts w:ascii="Adobe Devanagari" w:cs="Adobe Devanagari" w:hAnsi="Adobe Devanagari"/>
          <w:color w:val="000000"/>
        </w:rPr>
      </w:pPr>
      <w:r>
        <w:rPr>
          <w:rFonts w:ascii="Adobe Devanagari" w:cs="Adobe Devanagari" w:hAnsi="Adobe Devanagari"/>
          <w:color w:val="000000"/>
        </w:rPr>
        <w:t>[</w:t>
      </w:r>
      <w:r>
        <w:rPr/>
        <w:fldChar w:fldCharType="begin"/>
      </w:r>
      <w:r>
        <w:instrText xml:space="preserve"> HYPERLINK "8139886735" </w:instrText>
      </w:r>
      <w:r>
        <w:rPr/>
        <w:fldChar w:fldCharType="separate"/>
      </w:r>
      <w:r>
        <w:rPr>
          <w:rStyle w:val="style85"/>
          <w:rFonts w:ascii="Adobe Devanagari" w:cs="Adobe Devanagari" w:hAnsi="Adobe Devanagari"/>
        </w:rPr>
        <w:t>91+8139886735</w:t>
      </w:r>
      <w:r>
        <w:rPr/>
        <w:fldChar w:fldCharType="end"/>
      </w:r>
      <w:r>
        <w:rPr>
          <w:rFonts w:ascii="Adobe Devanagari" w:cs="Adobe Devanagari" w:hAnsi="Adobe Devanagari"/>
          <w:color w:val="000000"/>
        </w:rPr>
        <w:t>] | [</w:t>
      </w:r>
      <w:r>
        <w:rPr/>
        <w:fldChar w:fldCharType="begin"/>
      </w:r>
      <w:r>
        <w:instrText xml:space="preserve"> HYPERLINK "pavithrapradeep83@gmail.com" </w:instrText>
      </w:r>
      <w:r>
        <w:rPr/>
        <w:fldChar w:fldCharType="separate"/>
      </w:r>
      <w:r>
        <w:rPr>
          <w:rStyle w:val="style85"/>
          <w:rFonts w:ascii="Adobe Devanagari" w:cs="Adobe Devanagari" w:hAnsi="Adobe Devanagari"/>
        </w:rPr>
        <w:t>pavithrapradeep83@gmail.com</w:t>
      </w:r>
      <w:r>
        <w:rPr/>
        <w:fldChar w:fldCharType="end"/>
      </w:r>
      <w:r>
        <w:rPr>
          <w:rFonts w:ascii="Adobe Devanagari" w:cs="Adobe Devanagari" w:hAnsi="Adobe Devanagari"/>
          <w:color w:val="000000"/>
        </w:rPr>
        <w:t>]</w:t>
      </w:r>
    </w:p>
    <w:p w14:paraId="8EFD7A9B">
      <w:pPr>
        <w:pStyle w:val="style0"/>
        <w:jc w:val="center"/>
        <w:rPr>
          <w:rFonts w:ascii="Adobe Devanagari" w:cs="Adobe Devanagari" w:hAnsi="Adobe Devanagari"/>
          <w:color w:val="000000"/>
        </w:rPr>
      </w:pPr>
      <w:r>
        <w:rPr>
          <w:rFonts w:ascii="Adobe Devanagari" w:cs="Adobe Devanagari" w:hAnsi="Adobe Devanagari"/>
          <w:color w:val="000000"/>
        </w:rPr>
        <w:t>[</w:t>
      </w:r>
      <w:r>
        <w:rPr/>
        <w:fldChar w:fldCharType="begin"/>
      </w:r>
      <w:r>
        <w:instrText xml:space="preserve"> HYPERLINK "https://www.linkedin.com/in/pavithrapnair" </w:instrText>
      </w:r>
      <w:r>
        <w:rPr/>
        <w:fldChar w:fldCharType="separate"/>
      </w:r>
      <w:r>
        <w:rPr>
          <w:rStyle w:val="style85"/>
          <w:rFonts w:ascii="Adobe Devanagari" w:cs="Adobe Devanagari" w:hAnsi="Adobe Devanagari"/>
        </w:rPr>
        <w:t>linkedin.com/in/</w:t>
      </w:r>
      <w:r>
        <w:rPr>
          <w:rStyle w:val="style85"/>
          <w:rFonts w:ascii="Adobe Devanagari" w:cs="Adobe Devanagari" w:hAnsi="Adobe Devanagari"/>
        </w:rPr>
        <w:t>pavithrap</w:t>
      </w:r>
      <w:r>
        <w:rPr>
          <w:rStyle w:val="style85"/>
          <w:rFonts w:ascii="Adobe Devanagari" w:cs="Adobe Devanagari" w:hAnsi="Adobe Devanagari"/>
        </w:rPr>
        <w:t>nair</w:t>
      </w:r>
      <w:r>
        <w:rPr/>
        <w:fldChar w:fldCharType="end"/>
      </w:r>
      <w:r>
        <w:rPr>
          <w:rFonts w:ascii="Adobe Devanagari" w:cs="Adobe Devanagari" w:hAnsi="Adobe Devanagari"/>
          <w:color w:val="000000"/>
        </w:rPr>
        <w:t>]</w:t>
      </w:r>
      <w:r>
        <w:rPr>
          <w:rFonts w:ascii="Adobe Devanagari" w:cs="Adobe Devanagari" w:hAnsi="Adobe Devanagari"/>
          <w:color w:val="000000"/>
        </w:rPr>
        <w:t xml:space="preserve"> </w:t>
      </w:r>
      <w:r>
        <w:rPr>
          <w:rFonts w:ascii="Adobe Devanagari" w:cs="Adobe Devanagari" w:hAnsi="Adobe Devanagari"/>
          <w:color w:val="000000"/>
        </w:rPr>
        <w:t xml:space="preserve"> [</w:t>
      </w:r>
      <w:r>
        <w:rPr/>
        <w:fldChar w:fldCharType="begin"/>
      </w:r>
      <w:r>
        <w:instrText xml:space="preserve"> HYPERLINK "https://github.com/pavithrapradeep83" </w:instrText>
      </w:r>
      <w:r>
        <w:rPr/>
        <w:fldChar w:fldCharType="separate"/>
      </w:r>
      <w:r>
        <w:rPr>
          <w:rStyle w:val="style85"/>
          <w:rFonts w:ascii="Adobe Devanagari" w:cs="Adobe Devanagari" w:hAnsi="Adobe Devanagari"/>
        </w:rPr>
        <w:t>https://github.com/pavithrapradeep83</w:t>
      </w:r>
      <w:r>
        <w:rPr/>
        <w:fldChar w:fldCharType="end"/>
      </w:r>
      <w:r>
        <w:rPr>
          <w:rFonts w:ascii="Adobe Devanagari" w:cs="Adobe Devanagari" w:hAnsi="Adobe Devanagari"/>
          <w:color w:val="000000"/>
        </w:rPr>
        <w:t xml:space="preserve"> ]  </w:t>
      </w:r>
    </w:p>
    <w:p w14:paraId="EC52EF26">
      <w:pPr>
        <w:pStyle w:val="style0"/>
        <w:jc w:val="center"/>
        <w:rPr/>
      </w:pPr>
    </w:p>
    <w:p w14:paraId="E2B4B97F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PROFESSIONAL SUMMARY</w:t>
      </w:r>
    </w:p>
    <w:p w14:paraId="E9F50369">
      <w:pPr>
        <w:pStyle w:val="style0"/>
        <w:rPr>
          <w:rFonts w:ascii="Adobe Devanagari" w:cs="Adobe Devanagari" w:hAnsi="Adobe Devanagari"/>
        </w:rPr>
      </w:pPr>
    </w:p>
    <w:p w14:paraId="313E09C7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Computer Science undergraduate with a strong commitment to continuous learning and personal growth.</w:t>
      </w:r>
      <w:r>
        <w:rPr>
          <w:rFonts w:ascii="Adobe Devanagari" w:cs="Adobe Devanagari" w:hAnsi="Adobe Devanagari"/>
        </w:rPr>
        <w:t xml:space="preserve"> </w:t>
      </w:r>
      <w:r>
        <w:rPr>
          <w:rFonts w:ascii="Adobe Devanagari" w:cs="Adobe Devanagari" w:hAnsi="Adobe Devanagari"/>
        </w:rPr>
        <w:t>Recognized for being dependable, proactive, and able to adapt quickly in academic and collaborative environments.</w:t>
      </w:r>
      <w:r>
        <w:rPr>
          <w:rFonts w:ascii="Adobe Devanagari" w:cs="Adobe Devanagari" w:hAnsi="Adobe Devanagari"/>
        </w:rPr>
        <w:t xml:space="preserve"> Values clear communication, professional networking, and opportunities that support long-term development. Brings a steady work ethic and a willingness to take initiative in both individual and team settings.</w:t>
      </w:r>
    </w:p>
    <w:p w14:paraId="E8704AF3">
      <w:pPr>
        <w:pStyle w:val="style0"/>
        <w:rPr>
          <w:rFonts w:ascii="Adobe Devanagari" w:cs="Adobe Devanagari" w:hAnsi="Adobe Devanagari"/>
        </w:rPr>
      </w:pPr>
    </w:p>
    <w:p w14:paraId="A46F0710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EDUCATION</w:t>
      </w:r>
    </w:p>
    <w:p w14:paraId="173C6205">
      <w:pPr>
        <w:pStyle w:val="style179"/>
        <w:numPr>
          <w:ilvl w:val="0"/>
          <w:numId w:val="3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Nxt</w:t>
      </w:r>
      <w:r>
        <w:rPr>
          <w:rFonts w:ascii="Adobe Devanagari" w:cs="Adobe Devanagari" w:hAnsi="Adobe Devanagari"/>
        </w:rPr>
        <w:t xml:space="preserve"> Wave Programming Full Stack Development</w:t>
      </w:r>
      <w:r>
        <w:rPr>
          <w:rFonts w:ascii="Adobe Devanagari" w:cs="Adobe Devanagari" w:hAnsi="Adobe Devanagari"/>
        </w:rPr>
        <w:t xml:space="preserve"> </w:t>
      </w:r>
      <w:r>
        <w:rPr>
          <w:rFonts w:ascii="Adobe Devanagari" w:cs="Adobe Devanagari" w:hAnsi="Adobe Devanagari"/>
        </w:rPr>
        <w:t>COMPUTER AND INFORMATION SCIENCES AND SUPPORT SERVICES</w:t>
      </w:r>
    </w:p>
    <w:p w14:paraId="94F17F28">
      <w:pPr>
        <w:pStyle w:val="style0"/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                </w:t>
      </w:r>
      <w:r>
        <w:rPr>
          <w:rFonts w:ascii="Adobe Devanagari" w:cs="Adobe Devanagari" w:hAnsi="Adobe Devanagari"/>
        </w:rPr>
        <w:t xml:space="preserve"> </w:t>
      </w:r>
      <w:r>
        <w:rPr>
          <w:rFonts w:ascii="Adobe Devanagari" w:cs="Adobe Devanagari" w:hAnsi="Adobe Devanagari"/>
        </w:rPr>
        <w:t>Aug 2025 - Aug 2029</w:t>
      </w:r>
    </w:p>
    <w:p w14:paraId="0AE2D63C">
      <w:pPr>
        <w:pStyle w:val="style179"/>
        <w:numPr>
          <w:ilvl w:val="0"/>
          <w:numId w:val="10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Bachelor of Technology in Computer Science and Engineering</w:t>
      </w:r>
      <w:r>
        <w:rPr>
          <w:rFonts w:ascii="Adobe Devanagari" w:cs="Adobe Devanagari" w:hAnsi="Adobe Devanagari"/>
        </w:rPr>
        <w:t xml:space="preserve"> </w:t>
      </w:r>
      <w:r>
        <w:rPr>
          <w:rFonts w:ascii="Adobe Devanagari" w:cs="Adobe Devanagari" w:hAnsi="Adobe Devanagari"/>
        </w:rPr>
        <w:t>Sree</w:t>
      </w:r>
      <w:r>
        <w:rPr>
          <w:rFonts w:ascii="Adobe Devanagari" w:cs="Adobe Devanagari" w:hAnsi="Adobe Devanagari"/>
        </w:rPr>
        <w:t xml:space="preserve"> Buddha College of Engineering, </w:t>
      </w:r>
      <w:r>
        <w:rPr>
          <w:rFonts w:ascii="Adobe Devanagari" w:cs="Adobe Devanagari" w:hAnsi="Adobe Devanagari"/>
        </w:rPr>
        <w:t>Pattoor</w:t>
      </w:r>
      <w:r>
        <w:rPr>
          <w:rFonts w:ascii="Adobe Devanagari" w:cs="Adobe Devanagari" w:hAnsi="Adobe Devanagari"/>
        </w:rPr>
        <w:t xml:space="preserve">, </w:t>
      </w:r>
      <w:r>
        <w:rPr>
          <w:rFonts w:ascii="Adobe Devanagari" w:cs="Adobe Devanagari" w:hAnsi="Adobe Devanagari"/>
        </w:rPr>
        <w:t>Alappuzha</w:t>
      </w:r>
      <w:r>
        <w:rPr>
          <w:rFonts w:ascii="Adobe Devanagari" w:cs="Adobe Devanagari" w:hAnsi="Adobe Devanagari"/>
        </w:rPr>
        <w:t xml:space="preserve"> (2023-2027)</w:t>
      </w:r>
    </w:p>
    <w:p w14:paraId="B12C4E83">
      <w:pPr>
        <w:pStyle w:val="style0"/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                  </w:t>
      </w:r>
      <w:r>
        <w:rPr>
          <w:rFonts w:ascii="Adobe Devanagari" w:cs="Adobe Devanagari" w:hAnsi="Adobe Devanagari"/>
        </w:rPr>
        <w:t>CGPA: 8.3</w:t>
      </w:r>
    </w:p>
    <w:p w14:paraId="B6727CDA">
      <w:pPr>
        <w:pStyle w:val="style179"/>
        <w:numPr>
          <w:ilvl w:val="0"/>
          <w:numId w:val="9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S.N.V. Higher Secondary School </w:t>
      </w:r>
      <w:r>
        <w:rPr>
          <w:rFonts w:ascii="Adobe Devanagari" w:cs="Adobe Devanagari" w:hAnsi="Adobe Devanagari"/>
        </w:rPr>
        <w:t>Angadical</w:t>
      </w:r>
      <w:r>
        <w:rPr>
          <w:rFonts w:ascii="Adobe Devanagari" w:cs="Adobe Devanagari" w:hAnsi="Adobe Devanagari"/>
        </w:rPr>
        <w:t xml:space="preserve">, </w:t>
      </w:r>
      <w:r>
        <w:rPr>
          <w:rFonts w:ascii="Adobe Devanagari" w:cs="Adobe Devanagari" w:hAnsi="Adobe Devanagari"/>
        </w:rPr>
        <w:t>pathanamthitta</w:t>
      </w:r>
    </w:p>
    <w:p w14:paraId="EC08326F">
      <w:pPr>
        <w:pStyle w:val="style179"/>
        <w:numPr>
          <w:ilvl w:val="0"/>
          <w:numId w:val="8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St. George's Mount High School</w:t>
      </w:r>
    </w:p>
    <w:p w14:paraId="CB46DB59">
      <w:pPr>
        <w:pStyle w:val="style0"/>
        <w:rPr>
          <w:rFonts w:ascii="Adobe Devanagari" w:cs="Adobe Devanagari" w:hAnsi="Adobe Devanagari"/>
        </w:rPr>
      </w:pPr>
    </w:p>
    <w:p w14:paraId="85BFAACF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TECHNICAL SKILLS</w:t>
      </w:r>
    </w:p>
    <w:p w14:paraId="A62666EE">
      <w:pPr>
        <w:pStyle w:val="style179"/>
        <w:numPr>
          <w:ilvl w:val="0"/>
          <w:numId w:val="8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Programming: Java, Python, C, SQL, HTML, CSS, JavaScript.</w:t>
      </w:r>
    </w:p>
    <w:p w14:paraId="9BE9E595">
      <w:pPr>
        <w:pStyle w:val="style179"/>
        <w:numPr>
          <w:ilvl w:val="0"/>
          <w:numId w:val="8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Core Concepts: OOPs, Data Structures &amp; Algorithms, DBMS, Operating Systems </w:t>
      </w:r>
    </w:p>
    <w:p w14:paraId="CAC60804">
      <w:pPr>
        <w:pStyle w:val="style179"/>
        <w:numPr>
          <w:ilvl w:val="0"/>
          <w:numId w:val="8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Tools: </w:t>
      </w:r>
      <w:r>
        <w:rPr>
          <w:rFonts w:ascii="Adobe Devanagari" w:cs="Adobe Devanagari" w:hAnsi="Adobe Devanagari"/>
        </w:rPr>
        <w:t>Git</w:t>
      </w:r>
      <w:r>
        <w:rPr>
          <w:rFonts w:ascii="Adobe Devanagari" w:cs="Adobe Devanagari" w:hAnsi="Adobe Devanagari"/>
        </w:rPr>
        <w:t xml:space="preserve">, VS Code, </w:t>
      </w:r>
      <w:r>
        <w:rPr>
          <w:rFonts w:ascii="Adobe Devanagari" w:cs="Adobe Devanagari" w:hAnsi="Adobe Devanagari"/>
        </w:rPr>
        <w:t>MySQL</w:t>
      </w:r>
    </w:p>
    <w:p w14:paraId="8A68D07C">
      <w:pPr>
        <w:pStyle w:val="style179"/>
        <w:numPr>
          <w:ilvl w:val="0"/>
          <w:numId w:val="8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Other: Basic problem-solving, version control, academic project experience</w:t>
      </w:r>
    </w:p>
    <w:p w14:paraId="1787D340">
      <w:pPr>
        <w:pStyle w:val="style0"/>
        <w:jc w:val="both"/>
        <w:rPr>
          <w:rFonts w:ascii="Adobe Devanagari" w:cs="Adobe Devanagari" w:hAnsi="Adobe Devanagari"/>
        </w:rPr>
      </w:pPr>
    </w:p>
    <w:p w14:paraId="E5FF1217">
      <w:pPr>
        <w:pStyle w:val="style0"/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PROJECT WORK</w:t>
      </w:r>
    </w:p>
    <w:p w14:paraId="1991046A">
      <w:pPr>
        <w:pStyle w:val="style0"/>
        <w:jc w:val="both"/>
        <w:rPr>
          <w:rFonts w:ascii="Adobe Devanagari" w:cs="Adobe Devanagari" w:hAnsi="Adobe Devanagari"/>
          <w:sz w:val="22"/>
          <w:szCs w:val="22"/>
        </w:rPr>
      </w:pPr>
      <w:r>
        <w:rPr>
          <w:rFonts w:ascii="Adobe Devanagari" w:cs="Adobe Devanagari" w:hAnsi="Adobe Devanagari"/>
          <w:sz w:val="22"/>
          <w:szCs w:val="22"/>
        </w:rPr>
        <w:t>E-</w:t>
      </w:r>
      <w:r>
        <w:rPr>
          <w:rFonts w:ascii="Adobe Devanagari" w:cs="Adobe Devanagari" w:hAnsi="Adobe Devanagari"/>
          <w:sz w:val="22"/>
          <w:szCs w:val="22"/>
        </w:rPr>
        <w:t>Agromart</w:t>
      </w:r>
      <w:r>
        <w:rPr>
          <w:rFonts w:ascii="Adobe Devanagari" w:cs="Adobe Devanagari" w:hAnsi="Adobe Devanagari"/>
          <w:sz w:val="22"/>
          <w:szCs w:val="22"/>
        </w:rPr>
        <w:t>:A</w:t>
      </w:r>
      <w:r>
        <w:rPr>
          <w:rFonts w:ascii="Adobe Devanagari" w:cs="Adobe Devanagari" w:hAnsi="Adobe Devanagari"/>
          <w:sz w:val="22"/>
          <w:szCs w:val="22"/>
        </w:rPr>
        <w:t xml:space="preserve"> Secure Web Marketplace for Agricultural Products</w:t>
      </w:r>
    </w:p>
    <w:p w14:paraId="65B38272">
      <w:pPr>
        <w:pStyle w:val="style179"/>
        <w:numPr>
          <w:ilvl w:val="0"/>
          <w:numId w:val="5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HTML5 - Semantic markup</w:t>
      </w:r>
    </w:p>
    <w:p w14:paraId="41474D46">
      <w:pPr>
        <w:pStyle w:val="style179"/>
        <w:numPr>
          <w:ilvl w:val="0"/>
          <w:numId w:val="5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CSS3 - </w:t>
      </w:r>
      <w:r>
        <w:rPr>
          <w:rFonts w:ascii="Adobe Devanagari" w:cs="Adobe Devanagari" w:hAnsi="Adobe Devanagari"/>
        </w:rPr>
        <w:t>Flexbox</w:t>
      </w:r>
      <w:r>
        <w:rPr>
          <w:rFonts w:ascii="Adobe Devanagari" w:cs="Adobe Devanagari" w:hAnsi="Adobe Devanagari"/>
        </w:rPr>
        <w:t>, Grid, animations, responsive design</w:t>
      </w:r>
    </w:p>
    <w:p w14:paraId="629899D0">
      <w:pPr>
        <w:pStyle w:val="style179"/>
        <w:numPr>
          <w:ilvl w:val="0"/>
          <w:numId w:val="5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Vanilla JavaScript - No frameworks, lightweight (~500KB total)</w:t>
      </w:r>
    </w:p>
    <w:p w14:paraId="2789BF92">
      <w:pPr>
        <w:pStyle w:val="style179"/>
        <w:numPr>
          <w:ilvl w:val="0"/>
          <w:numId w:val="5"/>
        </w:numPr>
        <w:jc w:val="both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Nod </w:t>
      </w:r>
      <w:r>
        <w:rPr>
          <w:rFonts w:ascii="Adobe Devanagari" w:cs="Adobe Devanagari" w:hAnsi="Adobe Devanagari"/>
        </w:rPr>
        <w:t>js</w:t>
      </w:r>
      <w:r>
        <w:rPr>
          <w:rFonts w:ascii="Adobe Devanagari" w:cs="Adobe Devanagari" w:hAnsi="Adobe Devanagari"/>
        </w:rPr>
        <w:t xml:space="preserve"> – backend works</w:t>
      </w:r>
    </w:p>
    <w:p w14:paraId="FEBE7534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Web Applications (HTML, CSS, JavaScript)</w:t>
      </w:r>
    </w:p>
    <w:p w14:paraId="1BBAADA3">
      <w:pPr>
        <w:pStyle w:val="style179"/>
        <w:numPr>
          <w:ilvl w:val="0"/>
          <w:numId w:val="11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Created responsive websites, including a To-Do List application with DOM-based inter</w:t>
      </w:r>
    </w:p>
    <w:p w14:paraId="4F917487">
      <w:pPr>
        <w:pStyle w:val="style179"/>
        <w:numPr>
          <w:ilvl w:val="0"/>
          <w:numId w:val="11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Implemented user-friendly layouts and basic </w:t>
      </w:r>
      <w:r>
        <w:rPr>
          <w:rFonts w:ascii="Adobe Devanagari" w:cs="Adobe Devanagari" w:hAnsi="Adobe Devanagari"/>
        </w:rPr>
        <w:t>Ul</w:t>
      </w:r>
      <w:r>
        <w:rPr>
          <w:rFonts w:ascii="Adobe Devanagari" w:cs="Adobe Devanagari" w:hAnsi="Adobe Devanagari"/>
        </w:rPr>
        <w:t xml:space="preserve"> logic for smooth functionality.</w:t>
      </w:r>
    </w:p>
    <w:p w14:paraId="DC2801F3">
      <w:pPr>
        <w:pStyle w:val="style0"/>
        <w:rPr>
          <w:rFonts w:ascii="Adobe Devanagari" w:cs="Adobe Devanagari" w:hAnsi="Adobe Devanagari"/>
        </w:rPr>
      </w:pPr>
    </w:p>
    <w:p w14:paraId="48243149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CERTIFICATION &amp; ACHIEVEMENT</w:t>
      </w:r>
    </w:p>
    <w:p w14:paraId="27A8F898">
      <w:pPr>
        <w:pStyle w:val="style179"/>
        <w:numPr>
          <w:ilvl w:val="0"/>
          <w:numId w:val="7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NPTEL Certification: </w:t>
      </w:r>
      <w:r>
        <w:rPr>
          <w:rFonts w:ascii="Adobe Devanagari" w:cs="Adobe Devanagari" w:hAnsi="Adobe Devanagari"/>
        </w:rPr>
        <w:t xml:space="preserve">Sports and performance nutrition </w:t>
      </w:r>
    </w:p>
    <w:p w14:paraId="3F3FD3C1">
      <w:pPr>
        <w:pStyle w:val="style179"/>
        <w:numPr>
          <w:ilvl w:val="0"/>
          <w:numId w:val="7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Conducting several</w:t>
      </w:r>
      <w:r>
        <w:rPr>
          <w:rFonts w:ascii="Adobe Devanagari" w:cs="Adobe Devanagari" w:hAnsi="Adobe Devanagari"/>
        </w:rPr>
        <w:t xml:space="preserve"> </w:t>
      </w:r>
      <w:r>
        <w:rPr>
          <w:rFonts w:ascii="Adobe Devanagari" w:cs="Adobe Devanagari" w:hAnsi="Adobe Devanagari"/>
        </w:rPr>
        <w:t>hackathons</w:t>
      </w:r>
    </w:p>
    <w:p w14:paraId="BEFB487E">
      <w:pPr>
        <w:pStyle w:val="style179"/>
        <w:numPr>
          <w:ilvl w:val="0"/>
          <w:numId w:val="7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Al Integrated Digital Marketing</w:t>
      </w:r>
      <w:r>
        <w:rPr>
          <w:rFonts w:ascii="Adobe Devanagari" w:cs="Adobe Devanagari" w:hAnsi="Adobe Devanagari"/>
        </w:rPr>
        <w:t xml:space="preserve"> </w:t>
      </w:r>
    </w:p>
    <w:p w14:paraId="5E74F352">
      <w:pPr>
        <w:pStyle w:val="style0"/>
        <w:rPr>
          <w:rFonts w:ascii="Adobe Devanagari" w:cs="Adobe Devanagari" w:hAnsi="Adobe Devanagari"/>
        </w:rPr>
      </w:pPr>
    </w:p>
    <w:p w14:paraId="A6D235A4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EXTRACURRICULARS</w:t>
      </w:r>
    </w:p>
    <w:p w14:paraId="6F609450">
      <w:pPr>
        <w:pStyle w:val="style179"/>
        <w:numPr>
          <w:ilvl w:val="0"/>
          <w:numId w:val="6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 xml:space="preserve">IEEE Student Branch </w:t>
      </w:r>
      <w:r>
        <w:rPr>
          <w:rFonts w:ascii="Adobe Devanagari" w:cs="Adobe Devanagari" w:hAnsi="Adobe Devanagari"/>
        </w:rPr>
        <w:t>–</w:t>
      </w:r>
      <w:r>
        <w:rPr>
          <w:rFonts w:ascii="Adobe Devanagari" w:cs="Adobe Devanagari" w:hAnsi="Adobe Devanagari"/>
        </w:rPr>
        <w:t xml:space="preserve"> </w:t>
      </w:r>
      <w:r>
        <w:rPr>
          <w:rFonts w:ascii="Adobe Devanagari" w:cs="Adobe Devanagari" w:hAnsi="Adobe Devanagari"/>
        </w:rPr>
        <w:t xml:space="preserve">Document lead </w:t>
      </w:r>
      <w:r>
        <w:rPr>
          <w:rFonts w:ascii="Adobe Devanagari" w:cs="Adobe Devanagari" w:hAnsi="Adobe Devanagari"/>
        </w:rPr>
        <w:t>(202</w:t>
      </w:r>
      <w:r>
        <w:rPr>
          <w:rFonts w:ascii="Adobe Devanagari" w:cs="Adobe Devanagari" w:hAnsi="Adobe Devanagari"/>
        </w:rPr>
        <w:t>4</w:t>
      </w:r>
      <w:r>
        <w:rPr>
          <w:rFonts w:ascii="Adobe Devanagari" w:cs="Adobe Devanagari" w:hAnsi="Adobe Devanagari"/>
        </w:rPr>
        <w:t>-202</w:t>
      </w:r>
      <w:r>
        <w:rPr>
          <w:rFonts w:ascii="Adobe Devanagari" w:cs="Adobe Devanagari" w:hAnsi="Adobe Devanagari"/>
        </w:rPr>
        <w:t>5</w:t>
      </w:r>
      <w:r>
        <w:rPr>
          <w:rFonts w:ascii="Adobe Devanagari" w:cs="Adobe Devanagari" w:hAnsi="Adobe Devanagari"/>
        </w:rPr>
        <w:t>)</w:t>
      </w:r>
    </w:p>
    <w:p w14:paraId="8BB39E66">
      <w:pPr>
        <w:pStyle w:val="style179"/>
        <w:numPr>
          <w:ilvl w:val="0"/>
          <w:numId w:val="6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Actively explores research papers, emerging technologies, and technical innovations.</w:t>
      </w:r>
    </w:p>
    <w:p w14:paraId="712A060F">
      <w:pPr>
        <w:pStyle w:val="style179"/>
        <w:numPr>
          <w:ilvl w:val="0"/>
          <w:numId w:val="6"/>
        </w:numPr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Coordinated and supported multiple IEEE technical events with high student participation.</w:t>
      </w:r>
    </w:p>
    <w:p w14:paraId="51B994C6">
      <w:pPr>
        <w:pStyle w:val="style0"/>
        <w:rPr>
          <w:rFonts w:ascii="Adobe Devanagari" w:cs="Adobe Devanagari" w:hAnsi="Adobe Devanagari"/>
        </w:rPr>
      </w:pPr>
    </w:p>
    <w:p w14:paraId="EB32B3F8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LANGUAGES</w:t>
      </w:r>
    </w:p>
    <w:p w14:paraId="D4BB5C6F">
      <w:pPr>
        <w:pStyle w:val="style0"/>
        <w:rPr>
          <w:rFonts w:ascii="Adobe Devanagari" w:cs="Adobe Devanagari" w:hAnsi="Adobe Devanagari"/>
        </w:rPr>
      </w:pPr>
    </w:p>
    <w:p w14:paraId="D85C7734">
      <w:pPr>
        <w:pStyle w:val="style0"/>
        <w:rPr>
          <w:rFonts w:ascii="Adobe Devanagari" w:cs="Adobe Devanagari" w:hAnsi="Adobe Devanagari"/>
        </w:rPr>
      </w:pPr>
      <w:r>
        <w:rPr>
          <w:rFonts w:ascii="Adobe Devanagari" w:cs="Adobe Devanagari" w:hAnsi="Adobe Devanagari"/>
        </w:rPr>
        <w:t>English (Proficient), Hindi (Read/Write/Comprehension), Malayalam (Native), Tamil (Basic understanding)</w:t>
      </w:r>
    </w:p>
    <w:sectPr>
      <w:pgSz w:w="12240" w:h="15840" w:orient="portrait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altName w:val="Arial"/>
    <w:panose1 w:val="00000000000000000000"/>
    <w:charset w:val="00"/>
    <w:family w:val="swiss"/>
    <w:pitch w:val="variable"/>
    <w:sig w:usb0="00000001" w:usb1="00000002" w:usb2="00000000" w:usb3="00000000" w:csb0="0000009F" w:csb1="00000000"/>
  </w:font>
  <w:font w:name="Bahnschrift">
    <w:altName w:val="Bahnschrift"/>
    <w:panose1 w:val="020b0502040002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rmorantGaramond-SemiBold">
    <w:altName w:val="Calibri"/>
    <w:panose1 w:val="00000000000000000000"/>
    <w:charset w:val="00"/>
    <w:family w:val="auto"/>
    <w:pitch w:val="variable"/>
    <w:sig w:usb0="20000207" w:usb1="00000001" w:usb2="00000000" w:usb3="00000000" w:csb0="00000197" w:csb1="00000000"/>
  </w:font>
  <w:font w:name="Gill Sans Nova">
    <w:altName w:val="Gill Sans Nova"/>
    <w:panose1 w:val="00000000000000000000"/>
    <w:charset w:val="00"/>
    <w:family w:val="swiss"/>
    <w:pitch w:val="variable"/>
    <w:sig w:usb0="80000287" w:usb1="00000002" w:usb2="00000000" w:usb3="00000000" w:csb0="0000009F" w:csb1="00000000"/>
  </w:font>
  <w:font w:name="Adobe Devanagari">
    <w:altName w:val="Cambria Math"/>
    <w:panose1 w:val="000000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FF8C4DA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1">
    <w:nsid w:val="00000001"/>
    <w:multiLevelType w:val="singleLevel"/>
    <w:tmpl w:val="777EAD5A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000002"/>
    <w:multiLevelType w:val="hybridMultilevel"/>
    <w:tmpl w:val="58BEE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BD83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AD4D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763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AFA87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38C6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490CD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53C06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9"/>
  </w:num>
  <w:num w:numId="6">
    <w:abstractNumId w:val="6"/>
  </w:num>
  <w:num w:numId="7">
    <w:abstractNumId w:val="3"/>
  </w:num>
  <w:num w:numId="8">
    <w:abstractNumId w:val="8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Gill Sans Nova Light" w:cs="宋体" w:eastAsia="Gill Sans Nova Light" w:hAnsi="Gill Sans Nova Light"/>
        <w:sz w:val="24"/>
        <w:szCs w:val="24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0"/>
    </w:rPr>
  </w:style>
  <w:style w:type="paragraph" w:styleId="style1">
    <w:name w:val="heading 1"/>
    <w:basedOn w:val="style0"/>
    <w:next w:val="style0"/>
    <w:link w:val="style4100"/>
    <w:qFormat/>
    <w:uiPriority w:val="9"/>
    <w:pPr>
      <w:spacing w:before="240" w:after="120" w:lineRule="auto" w:line="264"/>
      <w:outlineLvl w:val="0"/>
    </w:pPr>
    <w:rPr>
      <w:rFonts w:ascii="Bahnschrift" w:cs="Times New Roman (Body CS)" w:hAnsi="Bahnschrift"/>
      <w:bCs/>
      <w:sz w:val="40"/>
    </w:rPr>
  </w:style>
  <w:style w:type="paragraph" w:styleId="style2">
    <w:name w:val="heading 2"/>
    <w:basedOn w:val="style0"/>
    <w:next w:val="style0"/>
    <w:link w:val="style4101"/>
    <w:qFormat/>
    <w:uiPriority w:val="9"/>
    <w:pPr>
      <w:tabs>
        <w:tab w:val="right" w:leader="none" w:pos="10800"/>
      </w:tabs>
      <w:spacing w:after="40"/>
      <w:outlineLvl w:val="1"/>
      <w:contextualSpacing/>
    </w:pPr>
    <w:rPr>
      <w:bCs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eastAsia="宋体"/>
      <w:lang w:eastAsia="en-GB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62">
    <w:name w:val="Title"/>
    <w:basedOn w:val="style0"/>
    <w:next w:val="style0"/>
    <w:link w:val="style4098"/>
    <w:qFormat/>
    <w:uiPriority w:val="10"/>
    <w:pPr>
      <w:tabs>
        <w:tab w:val="right" w:leader="none" w:pos="10800"/>
      </w:tabs>
      <w:spacing w:after="60"/>
    </w:pPr>
    <w:rPr>
      <w:rFonts w:ascii="Bahnschrift" w:cs="Times New Roman (Body CS)" w:hAnsi="Bahnschrift"/>
      <w:b/>
      <w:bCs/>
      <w:caps/>
      <w:color w:val="000000"/>
      <w:spacing w:val="60"/>
      <w:sz w:val="40"/>
      <w:szCs w:val="40"/>
    </w:rPr>
  </w:style>
  <w:style w:type="character" w:customStyle="1" w:styleId="style4098">
    <w:name w:val="Title Char_38db0283-5621-4b29-915a-7f580bc566d7"/>
    <w:basedOn w:val="style65"/>
    <w:next w:val="style4098"/>
    <w:link w:val="style62"/>
    <w:uiPriority w:val="10"/>
    <w:rPr>
      <w:rFonts w:ascii="Bahnschrift" w:cs="Times New Roman (Body CS)" w:hAnsi="Bahnschrift"/>
      <w:b/>
      <w:bCs/>
      <w:caps/>
      <w:color w:val="000000"/>
      <w:spacing w:val="60"/>
      <w:sz w:val="40"/>
      <w:szCs w:val="40"/>
      <w:lang w:val="en-GB"/>
    </w:rPr>
  </w:style>
  <w:style w:type="paragraph" w:styleId="style74">
    <w:name w:val="Subtitle"/>
    <w:basedOn w:val="style0"/>
    <w:next w:val="style0"/>
    <w:link w:val="style4099"/>
    <w:qFormat/>
    <w:uiPriority w:val="11"/>
    <w:pPr>
      <w:pBdr>
        <w:bottom w:val="single" w:sz="12" w:space="1" w:color="000000"/>
      </w:pBdr>
      <w:spacing w:lineRule="auto" w:line="276"/>
    </w:pPr>
    <w:rPr>
      <w:rFonts w:cs="CormorantGaramond-SemiBold"/>
      <w:szCs w:val="20"/>
    </w:rPr>
  </w:style>
  <w:style w:type="character" w:customStyle="1" w:styleId="style4099">
    <w:name w:val="Subtitle Char"/>
    <w:basedOn w:val="style65"/>
    <w:next w:val="style4099"/>
    <w:link w:val="style74"/>
    <w:uiPriority w:val="11"/>
    <w:rPr>
      <w:rFonts w:cs="CormorantGaramond-SemiBold"/>
      <w:sz w:val="20"/>
      <w:szCs w:val="20"/>
      <w:lang w:val="en-GB"/>
    </w:rPr>
  </w:style>
  <w:style w:type="character" w:styleId="style88">
    <w:name w:val="Emphasis"/>
    <w:basedOn w:val="style65"/>
    <w:next w:val="style88"/>
    <w:qFormat/>
    <w:uiPriority w:val="20"/>
    <w:rPr>
      <w:rFonts w:ascii="Gill Sans Nova Light" w:hAnsi="Gill Sans Nova Light"/>
      <w:b/>
      <w:i w:val="false"/>
      <w:iCs/>
      <w:caps/>
      <w:smallCaps w:val="false"/>
      <w:spacing w:val="20"/>
      <w:sz w:val="20"/>
    </w:rPr>
  </w:style>
  <w:style w:type="character" w:customStyle="1" w:styleId="style4100">
    <w:name w:val="Heading 1 Char_0e36482b-cc7c-4b02-a515-04987c416d7a"/>
    <w:basedOn w:val="style65"/>
    <w:next w:val="style4100"/>
    <w:link w:val="style1"/>
    <w:uiPriority w:val="9"/>
    <w:rPr>
      <w:rFonts w:ascii="Bahnschrift" w:cs="Times New Roman (Body CS)" w:hAnsi="Bahnschrift"/>
      <w:bCs/>
      <w:sz w:val="40"/>
    </w:rPr>
  </w:style>
  <w:style w:type="character" w:customStyle="1" w:styleId="style4101">
    <w:name w:val="Heading 2 Char_7e35b495-838f-425e-b98b-7b4bc69d1c46"/>
    <w:basedOn w:val="style65"/>
    <w:next w:val="style4101"/>
    <w:link w:val="style2"/>
    <w:uiPriority w:val="9"/>
    <w:rPr>
      <w:bCs/>
      <w:sz w:val="20"/>
      <w:szCs w:val="20"/>
    </w:rPr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spacing w:before="80"/>
      <w:ind w:left="720"/>
      <w:contextualSpacing/>
    </w:pPr>
    <w:rPr/>
  </w:style>
  <w:style w:type="character" w:customStyle="1" w:styleId="style4102">
    <w:name w:val="BOLD Capitalization"/>
    <w:next w:val="style4102"/>
    <w:qFormat/>
    <w:uiPriority w:val="1"/>
    <w:rPr>
      <w:rFonts w:ascii="Gill Sans Nova" w:hAnsi="Gill Sans Nova"/>
      <w:b/>
      <w:caps/>
      <w:smallCaps w:val="false"/>
    </w:rPr>
  </w:style>
  <w:style w:type="character" w:customStyle="1" w:styleId="style4103">
    <w:name w:val="ALL CAPS"/>
    <w:next w:val="style4103"/>
    <w:qFormat/>
    <w:uiPriority w:val="1"/>
    <w:rPr>
      <w:caps/>
      <w:smallCaps w:val="false"/>
    </w:rPr>
  </w:style>
  <w:style w:type="paragraph" w:styleId="style76">
    <w:name w:val="Date"/>
    <w:basedOn w:val="style0"/>
    <w:next w:val="style0"/>
    <w:link w:val="style4104"/>
    <w:uiPriority w:val="99"/>
    <w:pPr>
      <w:spacing w:before="120"/>
      <w:jc w:val="right"/>
    </w:pPr>
    <w:rPr>
      <w:b/>
      <w:bCs/>
    </w:rPr>
  </w:style>
  <w:style w:type="character" w:customStyle="1" w:styleId="style4104">
    <w:name w:val="Date Char"/>
    <w:basedOn w:val="style65"/>
    <w:next w:val="style4104"/>
    <w:link w:val="style76"/>
    <w:uiPriority w:val="99"/>
    <w:rPr>
      <w:b/>
      <w:bCs/>
      <w:sz w:val="20"/>
    </w:rPr>
  </w:style>
  <w:style w:type="paragraph" w:styleId="style49">
    <w:name w:val="List Number"/>
    <w:basedOn w:val="style0"/>
    <w:next w:val="style49"/>
    <w:uiPriority w:val="99"/>
    <w:pPr>
      <w:numPr>
        <w:ilvl w:val="0"/>
        <w:numId w:val="2"/>
      </w:numPr>
      <w:spacing w:before="80"/>
      <w:ind w:left="720"/>
      <w:contextualSpacing/>
    </w:pPr>
    <w:rPr/>
  </w:style>
  <w:style w:type="character" w:styleId="style86">
    <w:name w:val="FollowedHyperlink"/>
    <w:basedOn w:val="style65"/>
    <w:next w:val="style86"/>
    <w:uiPriority w:val="99"/>
    <w:rPr>
      <w:color w:val="96607d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../customXml/item4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B3A7EDD8-CA6B-4006-8FDD-D1B79FD7A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specialist cover letter</Template>
  <TotalTime>248</TotalTime>
  <Words>261</Words>
  <Pages>1</Pages>
  <Characters>1864</Characters>
  <Application>WPS Office</Application>
  <DocSecurity>0</DocSecurity>
  <Paragraphs>45</Paragraphs>
  <ScaleCrop>false</ScaleCrop>
  <LinksUpToDate>false</LinksUpToDate>
  <CharactersWithSpaces>2130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2026-09-24T03:40:00Z</dcterms:created>
  <dc:creator>GIGABYTE</dc:creator>
  <lastModifiedBy>SM-G990E</lastModifiedBy>
  <lastPrinted>2022-09-27T08:21:00Z</lastPrinted>
  <dcterms:modified xsi:type="dcterms:W3CDTF">2026-10-05T06:05:48Z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ICV">
    <vt:lpwstr>6c080d9ae9bf457597e0975a159066b8_23</vt:lpwstr>
  </property>
</Properties>
</file>